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5FB0EB9" w14:textId="77777777" w:rsidTr="001A002E">
        <w:trPr>
          <w:trHeight w:hRule="exact" w:val="1418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69D6345" w14:textId="77777777" w:rsidR="00692703" w:rsidRPr="001A002E" w:rsidRDefault="001A002E" w:rsidP="00913946">
            <w:pPr>
              <w:pStyle w:val="Title"/>
              <w:rPr>
                <w:sz w:val="56"/>
              </w:rPr>
            </w:pPr>
            <w:r w:rsidRPr="001A002E">
              <w:rPr>
                <w:b/>
                <w:sz w:val="56"/>
              </w:rPr>
              <w:t>OLUWATIMILEHIN ADEKOYA</w:t>
            </w:r>
          </w:p>
          <w:p w14:paraId="0EF63279" w14:textId="0CE496B0" w:rsidR="00692703" w:rsidRPr="00CF1A49" w:rsidRDefault="00DE1B97" w:rsidP="00913946">
            <w:pPr>
              <w:pStyle w:val="ContactInfoEmphasis"/>
              <w:contextualSpacing w:val="0"/>
            </w:pPr>
            <w:r w:rsidRPr="00DE1B97">
              <w:t>adekoyatimzy@gmail.com|https://adekoyatimzy.github.io/Timmy-Adekoya/|</w:t>
            </w:r>
          </w:p>
        </w:tc>
      </w:tr>
      <w:tr w:rsidR="009571D8" w:rsidRPr="00CF1A49" w14:paraId="05696FBA" w14:textId="77777777" w:rsidTr="00692703">
        <w:tc>
          <w:tcPr>
            <w:tcW w:w="9360" w:type="dxa"/>
            <w:tcMar>
              <w:top w:w="432" w:type="dxa"/>
            </w:tcMar>
          </w:tcPr>
          <w:p w14:paraId="5B707C9D" w14:textId="5EE6509A" w:rsidR="001755A8" w:rsidRPr="00CF1A49" w:rsidRDefault="00E94EB4" w:rsidP="00913946">
            <w:pPr>
              <w:contextualSpacing w:val="0"/>
            </w:pPr>
            <w:r w:rsidRPr="00E94EB4">
              <w:t xml:space="preserve">My ambition is to build a unique career across the architecture and creative design industries, driven by a personal love for drawing, product design, and </w:t>
            </w:r>
            <w:r w:rsidR="00DE1B97">
              <w:t>technical skills</w:t>
            </w:r>
            <w:r w:rsidRPr="00E94EB4">
              <w:t>.</w:t>
            </w:r>
          </w:p>
        </w:tc>
      </w:tr>
    </w:tbl>
    <w:p w14:paraId="38EFDA22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EC47493F851C4FF2BF6B6A21C56D9451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60E2397C" w14:textId="77777777" w:rsidTr="00D66A52">
        <w:tc>
          <w:tcPr>
            <w:tcW w:w="9355" w:type="dxa"/>
          </w:tcPr>
          <w:p w14:paraId="64902098" w14:textId="77777777" w:rsidR="001D0BF1" w:rsidRPr="00CF1A49" w:rsidRDefault="00E94EB4" w:rsidP="001D0BF1">
            <w:pPr>
              <w:pStyle w:val="Heading3"/>
              <w:contextualSpacing w:val="0"/>
            </w:pPr>
            <w:r>
              <w:t>june 22, 2026 – june 26, 2026</w:t>
            </w:r>
          </w:p>
          <w:p w14:paraId="083F43AF" w14:textId="77777777" w:rsidR="001D0BF1" w:rsidRPr="00CF1A49" w:rsidRDefault="00E94EB4" w:rsidP="001D0BF1">
            <w:pPr>
              <w:pStyle w:val="Heading2"/>
              <w:contextualSpacing w:val="0"/>
            </w:pPr>
            <w:r>
              <w:t>architecture intern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CHP architecture LTD</w:t>
            </w:r>
          </w:p>
          <w:p w14:paraId="7E144997" w14:textId="77777777" w:rsidR="00E94EB4" w:rsidRDefault="00E94EB4" w:rsidP="00E94EB4">
            <w:pPr>
              <w:pStyle w:val="ListParagraph"/>
              <w:numPr>
                <w:ilvl w:val="0"/>
                <w:numId w:val="16"/>
              </w:numPr>
            </w:pPr>
            <w:r>
              <w:t>Drafted an extensive floor plan for an active project by successfully interpreting the site survey.</w:t>
            </w:r>
          </w:p>
          <w:p w14:paraId="6B582ED2" w14:textId="77777777" w:rsidR="00E94EB4" w:rsidRDefault="00E94EB4" w:rsidP="00E94EB4">
            <w:pPr>
              <w:pStyle w:val="ListParagraph"/>
              <w:numPr>
                <w:ilvl w:val="0"/>
                <w:numId w:val="16"/>
              </w:numPr>
            </w:pPr>
            <w:r>
              <w:t>Used Vectorworks software to efficiently produce the technical drawings.</w:t>
            </w:r>
          </w:p>
          <w:p w14:paraId="31092FFE" w14:textId="77777777" w:rsidR="00E94EB4" w:rsidRDefault="00E94EB4" w:rsidP="00E94EB4">
            <w:pPr>
              <w:pStyle w:val="ListParagraph"/>
              <w:numPr>
                <w:ilvl w:val="0"/>
                <w:numId w:val="16"/>
              </w:numPr>
            </w:pPr>
            <w:r>
              <w:t>Gained practical exposure to professional studio workflows and real-world project constraints.</w:t>
            </w:r>
          </w:p>
          <w:p w14:paraId="4882E6EF" w14:textId="77777777" w:rsidR="001E3120" w:rsidRPr="00CF1A49" w:rsidRDefault="00E94EB4" w:rsidP="00E94EB4">
            <w:pPr>
              <w:pStyle w:val="ListParagraph"/>
              <w:numPr>
                <w:ilvl w:val="0"/>
                <w:numId w:val="16"/>
              </w:numPr>
            </w:pPr>
            <w:r>
              <w:t>Tackled complex dimension conflicts by using the floor plan measurements against the building elevation drawings.</w:t>
            </w:r>
          </w:p>
        </w:tc>
      </w:tr>
      <w:tr w:rsidR="00F61DF9" w:rsidRPr="00CF1A49" w14:paraId="14A2787C" w14:textId="77777777" w:rsidTr="00F61DF9">
        <w:tc>
          <w:tcPr>
            <w:tcW w:w="9355" w:type="dxa"/>
            <w:tcMar>
              <w:top w:w="216" w:type="dxa"/>
            </w:tcMar>
          </w:tcPr>
          <w:p w14:paraId="61C44201" w14:textId="77777777" w:rsidR="00F61DF9" w:rsidRPr="00CF1A49" w:rsidRDefault="00E94EB4" w:rsidP="00F61DF9">
            <w:pPr>
              <w:pStyle w:val="Heading3"/>
              <w:contextualSpacing w:val="0"/>
            </w:pPr>
            <w:r>
              <w:t xml:space="preserve">November 19, 2025 </w:t>
            </w:r>
            <w:r w:rsidRPr="00CF1A49">
              <w:t>–</w:t>
            </w:r>
            <w:r w:rsidR="00F61DF9" w:rsidRPr="00CF1A49">
              <w:t xml:space="preserve"> </w:t>
            </w:r>
            <w:r>
              <w:t>june 03, 2026</w:t>
            </w:r>
          </w:p>
          <w:p w14:paraId="41251926" w14:textId="77777777" w:rsidR="00F61DF9" w:rsidRPr="00CF1A49" w:rsidRDefault="00E94EB4" w:rsidP="00F61DF9">
            <w:pPr>
              <w:pStyle w:val="Heading2"/>
              <w:contextualSpacing w:val="0"/>
            </w:pPr>
            <w:r>
              <w:t>WORK EXPERIENCE STUDENT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Steve jackson design LTD</w:t>
            </w:r>
          </w:p>
          <w:p w14:paraId="47429927" w14:textId="77777777" w:rsidR="00E94EB4" w:rsidRDefault="00E94EB4" w:rsidP="00E94EB4">
            <w:pPr>
              <w:pStyle w:val="ListParagraph"/>
              <w:numPr>
                <w:ilvl w:val="0"/>
                <w:numId w:val="17"/>
              </w:numPr>
            </w:pPr>
            <w:r>
              <w:t>Learned foundational surveying skills by conducting a physical measured survey of the work studio using MM rulers.</w:t>
            </w:r>
          </w:p>
          <w:p w14:paraId="60FA388B" w14:textId="77777777" w:rsidR="00E94EB4" w:rsidRDefault="00E94EB4" w:rsidP="00E94EB4">
            <w:pPr>
              <w:pStyle w:val="ListParagraph"/>
              <w:numPr>
                <w:ilvl w:val="0"/>
                <w:numId w:val="17"/>
              </w:numPr>
            </w:pPr>
            <w:r>
              <w:t>Hand-drafted a scaled residential floor plan by measuring my own home and converting the real-life dimensions using pencil and a metric ruler.</w:t>
            </w:r>
          </w:p>
          <w:p w14:paraId="7A58225B" w14:textId="77777777" w:rsidR="00E94EB4" w:rsidRDefault="00E94EB4" w:rsidP="00E94EB4">
            <w:pPr>
              <w:pStyle w:val="ListParagraph"/>
              <w:numPr>
                <w:ilvl w:val="0"/>
                <w:numId w:val="17"/>
              </w:numPr>
            </w:pPr>
            <w:r>
              <w:t>Gained insights into real-world project.</w:t>
            </w:r>
          </w:p>
          <w:p w14:paraId="222AF28C" w14:textId="77777777" w:rsidR="00E94EB4" w:rsidRDefault="00E94EB4" w:rsidP="00E94EB4">
            <w:pPr>
              <w:pStyle w:val="ListParagraph"/>
              <w:numPr>
                <w:ilvl w:val="0"/>
                <w:numId w:val="17"/>
              </w:numPr>
            </w:pPr>
            <w:r>
              <w:t>Developed an understanding of architectural scale and floor plan symbols to comprehend how buildings fit together.</w:t>
            </w:r>
          </w:p>
          <w:p w14:paraId="64A7B781" w14:textId="77777777" w:rsidR="00E94EB4" w:rsidRDefault="00E94EB4" w:rsidP="00E94EB4"/>
          <w:p w14:paraId="1137B71E" w14:textId="77777777" w:rsidR="00E94EB4" w:rsidRPr="00CF1A49" w:rsidRDefault="00E94EB4" w:rsidP="00E94EB4">
            <w:pPr>
              <w:pStyle w:val="Heading3"/>
              <w:contextualSpacing w:val="0"/>
            </w:pPr>
            <w:r>
              <w:t>June 18</w:t>
            </w:r>
            <w:r w:rsidR="001A002E">
              <w:t>, 2025</w:t>
            </w:r>
            <w:r>
              <w:t xml:space="preserve"> </w:t>
            </w:r>
            <w:r w:rsidRPr="00CF1A49">
              <w:t xml:space="preserve">– </w:t>
            </w:r>
            <w:r w:rsidR="001A002E">
              <w:t>september 06</w:t>
            </w:r>
            <w:r>
              <w:t>, 2026</w:t>
            </w:r>
          </w:p>
          <w:p w14:paraId="1AD58E69" w14:textId="3AA2CC23" w:rsidR="001A002E" w:rsidRDefault="001A002E" w:rsidP="00560050">
            <w:pPr>
              <w:pStyle w:val="Heading2"/>
              <w:contextualSpacing w:val="0"/>
            </w:pPr>
            <w:r>
              <w:t>team member</w:t>
            </w:r>
            <w:r w:rsidR="00E94EB4" w:rsidRPr="00CF1A49">
              <w:t xml:space="preserve">, </w:t>
            </w:r>
            <w:r>
              <w:rPr>
                <w:rStyle w:val="SubtleReference"/>
              </w:rPr>
              <w:t>Miolad foods</w:t>
            </w:r>
          </w:p>
          <w:p w14:paraId="0DC50C71" w14:textId="74A17ACC" w:rsidR="001A002E" w:rsidRPr="001A002E" w:rsidRDefault="001A002E" w:rsidP="001A002E">
            <w:pPr>
              <w:pStyle w:val="ListParagraph"/>
              <w:numPr>
                <w:ilvl w:val="0"/>
                <w:numId w:val="17"/>
              </w:numPr>
              <w:rPr>
                <w:b/>
              </w:rPr>
            </w:pPr>
            <w:r w:rsidRPr="001A002E">
              <w:rPr>
                <w:b/>
              </w:rPr>
              <w:t>Team Member</w:t>
            </w:r>
          </w:p>
          <w:p w14:paraId="5B7B0AAA" w14:textId="401AB254" w:rsidR="001A002E" w:rsidRDefault="00560050" w:rsidP="001A002E">
            <w:pPr>
              <w:pStyle w:val="ListParagraph"/>
              <w:numPr>
                <w:ilvl w:val="0"/>
                <w:numId w:val="17"/>
              </w:numPr>
            </w:pPr>
            <w:r>
              <w:t>Organi</w:t>
            </w:r>
            <w:r w:rsidR="00E0419A">
              <w:t>s</w:t>
            </w:r>
            <w:r>
              <w:t>ed</w:t>
            </w:r>
            <w:r w:rsidR="001A002E">
              <w:t xml:space="preserve"> the workplace and set up equipment.</w:t>
            </w:r>
          </w:p>
          <w:p w14:paraId="1A54FDC4" w14:textId="77777777" w:rsidR="001A002E" w:rsidRDefault="001A002E" w:rsidP="001A002E">
            <w:pPr>
              <w:pStyle w:val="ListParagraph"/>
              <w:numPr>
                <w:ilvl w:val="0"/>
                <w:numId w:val="17"/>
              </w:numPr>
            </w:pPr>
            <w:r>
              <w:t>Tidied the restaurant and arranged seating.</w:t>
            </w:r>
          </w:p>
          <w:p w14:paraId="49981228" w14:textId="77777777" w:rsidR="00E94EB4" w:rsidRDefault="001A002E" w:rsidP="001A002E">
            <w:pPr>
              <w:pStyle w:val="ListParagraph"/>
              <w:numPr>
                <w:ilvl w:val="0"/>
                <w:numId w:val="17"/>
              </w:numPr>
            </w:pPr>
            <w:r>
              <w:t>Mentored newly joined co-workers.</w:t>
            </w:r>
          </w:p>
          <w:p w14:paraId="3C6D11F5" w14:textId="7D64BD25" w:rsidR="00560050" w:rsidRDefault="00560050" w:rsidP="001A002E">
            <w:pPr>
              <w:pStyle w:val="ListParagraph"/>
              <w:numPr>
                <w:ilvl w:val="0"/>
                <w:numId w:val="17"/>
              </w:numPr>
            </w:pPr>
            <w:r>
              <w:t>Provided a positive customer experience.</w:t>
            </w:r>
          </w:p>
          <w:p w14:paraId="69FD6D15" w14:textId="77777777" w:rsidR="001A002E" w:rsidRDefault="001A002E" w:rsidP="001A002E"/>
          <w:p w14:paraId="3A4EB5B1" w14:textId="77777777" w:rsidR="001A002E" w:rsidRPr="00CF1A49" w:rsidRDefault="001A002E" w:rsidP="001A002E">
            <w:pPr>
              <w:pStyle w:val="Heading3"/>
              <w:contextualSpacing w:val="0"/>
            </w:pPr>
            <w:r>
              <w:t xml:space="preserve">april 29, 2024 </w:t>
            </w:r>
            <w:r w:rsidRPr="00CF1A49">
              <w:t xml:space="preserve">– </w:t>
            </w:r>
            <w:r>
              <w:t>may 11, 2024</w:t>
            </w:r>
          </w:p>
          <w:p w14:paraId="789D12D3" w14:textId="77777777" w:rsidR="001A002E" w:rsidRDefault="001A002E" w:rsidP="001A002E">
            <w:pPr>
              <w:pStyle w:val="Heading2"/>
              <w:contextualSpacing w:val="0"/>
            </w:pPr>
            <w:r>
              <w:t>library assistant/ receptionist</w:t>
            </w:r>
            <w:r w:rsidRPr="00CF1A49">
              <w:t xml:space="preserve">, </w:t>
            </w:r>
            <w:r>
              <w:rPr>
                <w:rStyle w:val="SubtleReference"/>
              </w:rPr>
              <w:t>rayleigh library</w:t>
            </w:r>
          </w:p>
          <w:p w14:paraId="3CE82C74" w14:textId="77777777" w:rsidR="001A002E" w:rsidRPr="001A002E" w:rsidRDefault="001A002E" w:rsidP="001A002E">
            <w:pPr>
              <w:pStyle w:val="ListParagraph"/>
              <w:numPr>
                <w:ilvl w:val="0"/>
                <w:numId w:val="17"/>
              </w:numPr>
            </w:pPr>
            <w:r w:rsidRPr="001A002E">
              <w:t>Created a welcoming environment for customers and ensured their needs were met.</w:t>
            </w:r>
          </w:p>
          <w:p w14:paraId="31FE2519" w14:textId="77777777" w:rsidR="001A002E" w:rsidRPr="001A002E" w:rsidRDefault="001A002E" w:rsidP="001A002E">
            <w:pPr>
              <w:pStyle w:val="ListParagraph"/>
              <w:numPr>
                <w:ilvl w:val="0"/>
                <w:numId w:val="17"/>
              </w:numPr>
            </w:pPr>
            <w:r w:rsidRPr="001A002E">
              <w:t>Arranged books in a systematic, clear and neat order.</w:t>
            </w:r>
          </w:p>
          <w:p w14:paraId="7DE20A71" w14:textId="77777777" w:rsidR="001A002E" w:rsidRPr="001A002E" w:rsidRDefault="001A002E" w:rsidP="001A002E">
            <w:pPr>
              <w:pStyle w:val="ListParagraph"/>
              <w:numPr>
                <w:ilvl w:val="0"/>
                <w:numId w:val="17"/>
              </w:numPr>
              <w:rPr>
                <w:b/>
              </w:rPr>
            </w:pPr>
            <w:r w:rsidRPr="001A002E">
              <w:t>Recorded and accounted for all incoming and outgoing books</w:t>
            </w:r>
            <w:r w:rsidRPr="001A002E">
              <w:rPr>
                <w:b/>
              </w:rPr>
              <w:t>.</w:t>
            </w:r>
          </w:p>
          <w:p w14:paraId="63B79380" w14:textId="77777777" w:rsidR="001A002E" w:rsidRDefault="001A002E" w:rsidP="001A002E"/>
        </w:tc>
      </w:tr>
    </w:tbl>
    <w:sdt>
      <w:sdtPr>
        <w:alias w:val="Education:"/>
        <w:tag w:val="Education:"/>
        <w:id w:val="-1908763273"/>
        <w:placeholder>
          <w:docPart w:val="DA2D265AA9B5429B99AEBEA00AD356E6"/>
        </w:placeholder>
        <w:temporary/>
        <w:showingPlcHdr/>
        <w15:appearance w15:val="hidden"/>
      </w:sdtPr>
      <w:sdtContent>
        <w:p w14:paraId="37F4DE80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38EFFE62" w14:textId="77777777" w:rsidTr="00D66A52">
        <w:tc>
          <w:tcPr>
            <w:tcW w:w="9355" w:type="dxa"/>
          </w:tcPr>
          <w:p w14:paraId="4808A9D8" w14:textId="77777777" w:rsidR="00562571" w:rsidRPr="00CF1A49" w:rsidRDefault="00562571" w:rsidP="00562571">
            <w:pPr>
              <w:pStyle w:val="Heading3"/>
              <w:contextualSpacing w:val="0"/>
            </w:pPr>
            <w:r>
              <w:t>2025 - 2027</w:t>
            </w:r>
            <w:r w:rsidRPr="00CF1A49">
              <w:t xml:space="preserve"> </w:t>
            </w:r>
          </w:p>
          <w:p w14:paraId="0F68990A" w14:textId="77777777" w:rsidR="00562571" w:rsidRPr="00CF1A49" w:rsidRDefault="00562571" w:rsidP="00562571">
            <w:pPr>
              <w:pStyle w:val="Heading2"/>
              <w:contextualSpacing w:val="0"/>
            </w:pPr>
            <w:r>
              <w:t>a level and btec</w:t>
            </w:r>
            <w:r w:rsidRPr="00CF1A49">
              <w:t xml:space="preserve">, </w:t>
            </w:r>
            <w:r>
              <w:rPr>
                <w:rStyle w:val="SubtleReference"/>
              </w:rPr>
              <w:t>sweyne park school sixth-form</w:t>
            </w:r>
          </w:p>
          <w:p w14:paraId="3AC3D8BE" w14:textId="77777777" w:rsidR="00562571" w:rsidRDefault="00562571" w:rsidP="00562571">
            <w:pPr>
              <w:pStyle w:val="ListParagraph"/>
              <w:numPr>
                <w:ilvl w:val="0"/>
                <w:numId w:val="19"/>
              </w:numPr>
            </w:pPr>
            <w:r>
              <w:t>A Level 3D Product Design - Predicted Grade C</w:t>
            </w:r>
          </w:p>
          <w:p w14:paraId="065ECF23" w14:textId="77777777" w:rsidR="00562571" w:rsidRDefault="00562571" w:rsidP="00E14D73">
            <w:pPr>
              <w:pStyle w:val="Heading3"/>
              <w:numPr>
                <w:ilvl w:val="0"/>
                <w:numId w:val="19"/>
              </w:numPr>
              <w:contextualSpacing w:val="0"/>
              <w:rPr>
                <w:b w:val="0"/>
              </w:rPr>
            </w:pPr>
            <w:r w:rsidRPr="00562571">
              <w:rPr>
                <w:b w:val="0"/>
              </w:rPr>
              <w:t xml:space="preserve">BTEC </w:t>
            </w:r>
            <w:r>
              <w:rPr>
                <w:b w:val="0"/>
              </w:rPr>
              <w:t>c</w:t>
            </w:r>
            <w:r>
              <w:rPr>
                <w:b w:val="0"/>
                <w:caps w:val="0"/>
              </w:rPr>
              <w:t>reative Media Extended Diploma</w:t>
            </w:r>
            <w:r>
              <w:rPr>
                <w:b w:val="0"/>
              </w:rPr>
              <w:t xml:space="preserve"> – DDD</w:t>
            </w:r>
          </w:p>
          <w:p w14:paraId="7E3D2A95" w14:textId="77777777" w:rsidR="00562571" w:rsidRDefault="00562571" w:rsidP="00562571">
            <w:pPr>
              <w:pStyle w:val="Heading3"/>
              <w:contextualSpacing w:val="0"/>
              <w:rPr>
                <w:b w:val="0"/>
              </w:rPr>
            </w:pPr>
          </w:p>
          <w:p w14:paraId="0B97912A" w14:textId="77777777" w:rsidR="00562571" w:rsidRPr="00562571" w:rsidRDefault="00562571" w:rsidP="00562571">
            <w:pPr>
              <w:pStyle w:val="Heading3"/>
              <w:contextualSpacing w:val="0"/>
            </w:pPr>
            <w:r w:rsidRPr="00562571">
              <w:t>2023 - 2025</w:t>
            </w:r>
          </w:p>
          <w:p w14:paraId="50A8B5A0" w14:textId="77777777" w:rsidR="001D0BF1" w:rsidRPr="00CF1A49" w:rsidRDefault="001A002E" w:rsidP="001D0BF1">
            <w:pPr>
              <w:pStyle w:val="Heading2"/>
              <w:contextualSpacing w:val="0"/>
            </w:pPr>
            <w:r>
              <w:t>gcse qualifications</w:t>
            </w:r>
            <w:r w:rsidRPr="00CF1A49">
              <w:rPr>
                <w:caps w:val="0"/>
              </w:rPr>
              <w:t xml:space="preserve">, </w:t>
            </w:r>
            <w:r>
              <w:rPr>
                <w:rStyle w:val="SubtleReference"/>
              </w:rPr>
              <w:t>sweyen park school</w:t>
            </w:r>
          </w:p>
          <w:p w14:paraId="734C8BE5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Grade 5 in English Language</w:t>
            </w:r>
          </w:p>
          <w:p w14:paraId="5A9FC90D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Grade 5 in English Literature</w:t>
            </w:r>
          </w:p>
          <w:p w14:paraId="3EF0D11D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Grade 4 in Mathematics</w:t>
            </w:r>
          </w:p>
          <w:p w14:paraId="379313C3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Grade 4-4 in Science</w:t>
            </w:r>
          </w:p>
          <w:p w14:paraId="2069EB98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Level 1 Distinction in Hospitality and Catering</w:t>
            </w:r>
          </w:p>
          <w:p w14:paraId="1A7FF233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Grade 5 in Product Design</w:t>
            </w:r>
          </w:p>
          <w:p w14:paraId="397B490C" w14:textId="77777777" w:rsidR="001A002E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Level 2 Pass in Creative Media</w:t>
            </w:r>
          </w:p>
          <w:p w14:paraId="49AE25E1" w14:textId="77777777" w:rsidR="007538DC" w:rsidRPr="00CF1A49" w:rsidRDefault="001A002E" w:rsidP="001A002E">
            <w:pPr>
              <w:pStyle w:val="ListParagraph"/>
              <w:numPr>
                <w:ilvl w:val="0"/>
                <w:numId w:val="18"/>
              </w:numPr>
            </w:pPr>
            <w:r>
              <w:t>Level 2 Merit in Health and Fitness</w:t>
            </w:r>
          </w:p>
        </w:tc>
      </w:tr>
      <w:tr w:rsidR="00F61DF9" w:rsidRPr="00CF1A49" w14:paraId="6D32AD33" w14:textId="77777777" w:rsidTr="00F61DF9">
        <w:tc>
          <w:tcPr>
            <w:tcW w:w="9355" w:type="dxa"/>
            <w:tcMar>
              <w:top w:w="216" w:type="dxa"/>
            </w:tcMar>
          </w:tcPr>
          <w:p w14:paraId="69FEC0AD" w14:textId="77777777" w:rsidR="00F61DF9" w:rsidRDefault="00F61DF9" w:rsidP="00562571"/>
        </w:tc>
      </w:tr>
    </w:tbl>
    <w:sdt>
      <w:sdtPr>
        <w:alias w:val="Skills:"/>
        <w:tag w:val="Skills:"/>
        <w:id w:val="-1392877668"/>
        <w:placeholder>
          <w:docPart w:val="B838625008404D5ABB4A8133843216A8"/>
        </w:placeholder>
        <w:temporary/>
        <w:showingPlcHdr/>
        <w15:appearance w15:val="hidden"/>
      </w:sdtPr>
      <w:sdtContent>
        <w:p w14:paraId="4C2B5D23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1A9A1FF1" w14:textId="77777777" w:rsidTr="00CF1A49">
        <w:tc>
          <w:tcPr>
            <w:tcW w:w="4675" w:type="dxa"/>
          </w:tcPr>
          <w:p w14:paraId="36A0D8DD" w14:textId="77777777" w:rsidR="001E3120" w:rsidRPr="006E1507" w:rsidRDefault="00562571" w:rsidP="006E1507">
            <w:pPr>
              <w:pStyle w:val="ListBullet"/>
              <w:contextualSpacing w:val="0"/>
            </w:pPr>
            <w:r>
              <w:t xml:space="preserve">Teamwork </w:t>
            </w:r>
          </w:p>
          <w:p w14:paraId="53AC6542" w14:textId="77777777" w:rsidR="001F4E6D" w:rsidRDefault="00562571" w:rsidP="006E1507">
            <w:pPr>
              <w:pStyle w:val="ListBullet"/>
              <w:contextualSpacing w:val="0"/>
            </w:pPr>
            <w:r>
              <w:t>Work ethic</w:t>
            </w:r>
          </w:p>
          <w:p w14:paraId="17B5800D" w14:textId="77777777" w:rsidR="00562571" w:rsidRDefault="00562571" w:rsidP="006E1507">
            <w:pPr>
              <w:pStyle w:val="ListBullet"/>
              <w:contextualSpacing w:val="0"/>
            </w:pPr>
            <w:r>
              <w:t>Public speaking</w:t>
            </w:r>
          </w:p>
          <w:p w14:paraId="28FE3BDB" w14:textId="77777777" w:rsidR="00562571" w:rsidRDefault="00562571" w:rsidP="006E1507">
            <w:pPr>
              <w:pStyle w:val="ListBullet"/>
              <w:contextualSpacing w:val="0"/>
            </w:pPr>
            <w:r>
              <w:t xml:space="preserve">Technology fluency </w:t>
            </w:r>
          </w:p>
          <w:p w14:paraId="3C4AFED3" w14:textId="77777777" w:rsidR="00562571" w:rsidRPr="006E1507" w:rsidRDefault="00562571" w:rsidP="006E1507">
            <w:pPr>
              <w:pStyle w:val="ListBullet"/>
              <w:contextualSpacing w:val="0"/>
            </w:pPr>
            <w:r>
              <w:t>Social media awareness</w:t>
            </w:r>
          </w:p>
        </w:tc>
        <w:tc>
          <w:tcPr>
            <w:tcW w:w="4675" w:type="dxa"/>
            <w:tcMar>
              <w:left w:w="360" w:type="dxa"/>
            </w:tcMar>
          </w:tcPr>
          <w:p w14:paraId="241EBC52" w14:textId="77777777" w:rsidR="003A0632" w:rsidRPr="006E1507" w:rsidRDefault="00562571" w:rsidP="006E1507">
            <w:pPr>
              <w:pStyle w:val="ListBullet"/>
              <w:contextualSpacing w:val="0"/>
            </w:pPr>
            <w:r>
              <w:t xml:space="preserve">Creativity </w:t>
            </w:r>
          </w:p>
          <w:p w14:paraId="4A2B5D32" w14:textId="77777777" w:rsidR="001E3120" w:rsidRPr="006E1507" w:rsidRDefault="00562571" w:rsidP="006E1507">
            <w:pPr>
              <w:pStyle w:val="ListBullet"/>
              <w:contextualSpacing w:val="0"/>
            </w:pPr>
            <w:r>
              <w:t xml:space="preserve">Resilience </w:t>
            </w:r>
          </w:p>
          <w:p w14:paraId="7CA324F9" w14:textId="77777777" w:rsidR="001E3120" w:rsidRDefault="00562571" w:rsidP="006E1507">
            <w:pPr>
              <w:pStyle w:val="ListBullet"/>
              <w:contextualSpacing w:val="0"/>
            </w:pPr>
            <w:r>
              <w:t xml:space="preserve">Organisational skills </w:t>
            </w:r>
          </w:p>
          <w:p w14:paraId="19CE4E2F" w14:textId="77777777" w:rsidR="00562571" w:rsidRPr="006E1507" w:rsidRDefault="00562571" w:rsidP="006E1507">
            <w:pPr>
              <w:pStyle w:val="ListBullet"/>
              <w:contextualSpacing w:val="0"/>
            </w:pPr>
            <w:r>
              <w:t>Web development</w:t>
            </w:r>
          </w:p>
        </w:tc>
      </w:tr>
    </w:tbl>
    <w:sdt>
      <w:sdtPr>
        <w:alias w:val="Activities:"/>
        <w:tag w:val="Activities:"/>
        <w:id w:val="1223332893"/>
        <w:placeholder>
          <w:docPart w:val="F1F2D716F2DE42B988FB5B6F58C21BEA"/>
        </w:placeholder>
        <w:temporary/>
        <w:showingPlcHdr/>
        <w15:appearance w15:val="hidden"/>
      </w:sdtPr>
      <w:sdtContent>
        <w:p w14:paraId="5C522357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25C8233D" w14:textId="43941631" w:rsidR="00B51D1B" w:rsidRDefault="00DE1B97" w:rsidP="00560050">
      <w:pPr>
        <w:pStyle w:val="ListParagraph"/>
        <w:numPr>
          <w:ilvl w:val="0"/>
          <w:numId w:val="20"/>
        </w:numPr>
      </w:pPr>
      <w:r>
        <w:t xml:space="preserve">I am a member of the Sweyne </w:t>
      </w:r>
      <w:r w:rsidR="00560050">
        <w:t>P</w:t>
      </w:r>
      <w:r>
        <w:t xml:space="preserve">ark </w:t>
      </w:r>
      <w:r w:rsidR="00560050">
        <w:t>S</w:t>
      </w:r>
      <w:r>
        <w:t xml:space="preserve">chool </w:t>
      </w:r>
      <w:r w:rsidR="00560050">
        <w:t>S</w:t>
      </w:r>
      <w:r>
        <w:t xml:space="preserve">ixth </w:t>
      </w:r>
      <w:r w:rsidR="00560050">
        <w:t>F</w:t>
      </w:r>
      <w:r>
        <w:t>orm football club where I contributed to winning matches by working effectively in the team</w:t>
      </w:r>
      <w:r w:rsidR="00560050">
        <w:t>.</w:t>
      </w:r>
    </w:p>
    <w:p w14:paraId="73DFB3D3" w14:textId="7AA0A33F" w:rsidR="00560050" w:rsidRDefault="00560050" w:rsidP="00560050">
      <w:pPr>
        <w:pStyle w:val="ListParagraph"/>
        <w:numPr>
          <w:ilvl w:val="0"/>
          <w:numId w:val="20"/>
        </w:numPr>
      </w:pPr>
      <w:r>
        <w:t>Every Sunday within my church community, I participate within the technical crew to ensure online settings, music tech and video conferencing are functioning effectively.</w:t>
      </w:r>
    </w:p>
    <w:p w14:paraId="3BAF55FF" w14:textId="54EBAC4D" w:rsidR="00560050" w:rsidRDefault="00560050" w:rsidP="006E1507"/>
    <w:p w14:paraId="43DC9E07" w14:textId="77777777" w:rsidR="00DE1B97" w:rsidRPr="006E1507" w:rsidRDefault="00DE1B97" w:rsidP="006E1507"/>
    <w:sectPr w:rsidR="00DE1B97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21FF" w14:textId="77777777" w:rsidR="00A83E6C" w:rsidRDefault="00A83E6C" w:rsidP="0068194B">
      <w:r>
        <w:separator/>
      </w:r>
    </w:p>
    <w:p w14:paraId="23592A8D" w14:textId="77777777" w:rsidR="00A83E6C" w:rsidRDefault="00A83E6C"/>
    <w:p w14:paraId="2EC220E4" w14:textId="77777777" w:rsidR="00A83E6C" w:rsidRDefault="00A83E6C"/>
  </w:endnote>
  <w:endnote w:type="continuationSeparator" w:id="0">
    <w:p w14:paraId="5AEFC78C" w14:textId="77777777" w:rsidR="00A83E6C" w:rsidRDefault="00A83E6C" w:rsidP="0068194B">
      <w:r>
        <w:continuationSeparator/>
      </w:r>
    </w:p>
    <w:p w14:paraId="3BC720AC" w14:textId="77777777" w:rsidR="00A83E6C" w:rsidRDefault="00A83E6C"/>
    <w:p w14:paraId="613D4604" w14:textId="77777777" w:rsidR="00A83E6C" w:rsidRDefault="00A83E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80762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AC46" w14:textId="77777777" w:rsidR="00A83E6C" w:rsidRDefault="00A83E6C" w:rsidP="0068194B">
      <w:r>
        <w:separator/>
      </w:r>
    </w:p>
    <w:p w14:paraId="13FFEF98" w14:textId="77777777" w:rsidR="00A83E6C" w:rsidRDefault="00A83E6C"/>
    <w:p w14:paraId="5C975EDA" w14:textId="77777777" w:rsidR="00A83E6C" w:rsidRDefault="00A83E6C"/>
  </w:footnote>
  <w:footnote w:type="continuationSeparator" w:id="0">
    <w:p w14:paraId="53C7B098" w14:textId="77777777" w:rsidR="00A83E6C" w:rsidRDefault="00A83E6C" w:rsidP="0068194B">
      <w:r>
        <w:continuationSeparator/>
      </w:r>
    </w:p>
    <w:p w14:paraId="2ECE8E83" w14:textId="77777777" w:rsidR="00A83E6C" w:rsidRDefault="00A83E6C"/>
    <w:p w14:paraId="453E0285" w14:textId="77777777" w:rsidR="00A83E6C" w:rsidRDefault="00A83E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CBA6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4513BE3" wp14:editId="5B7332C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728D778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2657956"/>
    <w:multiLevelType w:val="hybridMultilevel"/>
    <w:tmpl w:val="35BA7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DF921B3"/>
    <w:multiLevelType w:val="hybridMultilevel"/>
    <w:tmpl w:val="115A2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63F7F"/>
    <w:multiLevelType w:val="hybridMultilevel"/>
    <w:tmpl w:val="60B453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2734B"/>
    <w:multiLevelType w:val="hybridMultilevel"/>
    <w:tmpl w:val="942AA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805480"/>
    <w:multiLevelType w:val="hybridMultilevel"/>
    <w:tmpl w:val="D4869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55586"/>
    <w:multiLevelType w:val="hybridMultilevel"/>
    <w:tmpl w:val="5652F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C4F511D"/>
    <w:multiLevelType w:val="hybridMultilevel"/>
    <w:tmpl w:val="016A7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967339">
    <w:abstractNumId w:val="9"/>
  </w:num>
  <w:num w:numId="2" w16cid:durableId="1451705960">
    <w:abstractNumId w:val="8"/>
  </w:num>
  <w:num w:numId="3" w16cid:durableId="1012495681">
    <w:abstractNumId w:val="7"/>
  </w:num>
  <w:num w:numId="4" w16cid:durableId="1975064933">
    <w:abstractNumId w:val="6"/>
  </w:num>
  <w:num w:numId="5" w16cid:durableId="534345695">
    <w:abstractNumId w:val="11"/>
  </w:num>
  <w:num w:numId="6" w16cid:durableId="160587263">
    <w:abstractNumId w:val="3"/>
  </w:num>
  <w:num w:numId="7" w16cid:durableId="1749423881">
    <w:abstractNumId w:val="15"/>
  </w:num>
  <w:num w:numId="8" w16cid:durableId="1595552353">
    <w:abstractNumId w:val="2"/>
  </w:num>
  <w:num w:numId="9" w16cid:durableId="290942456">
    <w:abstractNumId w:val="18"/>
  </w:num>
  <w:num w:numId="10" w16cid:durableId="1669943468">
    <w:abstractNumId w:val="5"/>
  </w:num>
  <w:num w:numId="11" w16cid:durableId="62488150">
    <w:abstractNumId w:val="4"/>
  </w:num>
  <w:num w:numId="12" w16cid:durableId="1868592663">
    <w:abstractNumId w:val="1"/>
  </w:num>
  <w:num w:numId="13" w16cid:durableId="247889166">
    <w:abstractNumId w:val="0"/>
  </w:num>
  <w:num w:numId="14" w16cid:durableId="1970626440">
    <w:abstractNumId w:val="14"/>
  </w:num>
  <w:num w:numId="15" w16cid:durableId="319306423">
    <w:abstractNumId w:val="13"/>
  </w:num>
  <w:num w:numId="16" w16cid:durableId="981276599">
    <w:abstractNumId w:val="19"/>
  </w:num>
  <w:num w:numId="17" w16cid:durableId="1365902513">
    <w:abstractNumId w:val="12"/>
  </w:num>
  <w:num w:numId="18" w16cid:durableId="266086171">
    <w:abstractNumId w:val="16"/>
  </w:num>
  <w:num w:numId="19" w16cid:durableId="47606804">
    <w:abstractNumId w:val="10"/>
  </w:num>
  <w:num w:numId="20" w16cid:durableId="16411112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B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A002E"/>
    <w:rsid w:val="001A1359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3B71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032E"/>
    <w:rsid w:val="004E2794"/>
    <w:rsid w:val="00510392"/>
    <w:rsid w:val="00513E2A"/>
    <w:rsid w:val="00560050"/>
    <w:rsid w:val="00562571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7F2B77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3E6C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1B97"/>
    <w:rsid w:val="00DE6534"/>
    <w:rsid w:val="00DF4D6C"/>
    <w:rsid w:val="00E01923"/>
    <w:rsid w:val="00E0419A"/>
    <w:rsid w:val="00E14498"/>
    <w:rsid w:val="00E1457E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4EB4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267D1"/>
  <w15:chartTrackingRefBased/>
  <w15:docId w15:val="{587A4108-5C09-4F84-B8B6-76F25B75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DE1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adekoyat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47493F851C4FF2BF6B6A21C56D9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5EBB5-1E06-4832-898D-7D9CBC01923C}"/>
      </w:docPartPr>
      <w:docPartBody>
        <w:p w:rsidR="008F5569" w:rsidRDefault="00000000">
          <w:pPr>
            <w:pStyle w:val="EC47493F851C4FF2BF6B6A21C56D9451"/>
          </w:pPr>
          <w:r w:rsidRPr="00CF1A49">
            <w:t>Experience</w:t>
          </w:r>
        </w:p>
      </w:docPartBody>
    </w:docPart>
    <w:docPart>
      <w:docPartPr>
        <w:name w:val="DA2D265AA9B5429B99AEBEA00AD35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0180F-ED00-471D-9D5A-E99A960C21CA}"/>
      </w:docPartPr>
      <w:docPartBody>
        <w:p w:rsidR="008F5569" w:rsidRDefault="00000000">
          <w:pPr>
            <w:pStyle w:val="DA2D265AA9B5429B99AEBEA00AD356E6"/>
          </w:pPr>
          <w:r w:rsidRPr="00CF1A49">
            <w:t>Education</w:t>
          </w:r>
        </w:p>
      </w:docPartBody>
    </w:docPart>
    <w:docPart>
      <w:docPartPr>
        <w:name w:val="B838625008404D5ABB4A81338432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D06D5-0451-4351-B548-CB1252B0A22A}"/>
      </w:docPartPr>
      <w:docPartBody>
        <w:p w:rsidR="008F5569" w:rsidRDefault="00000000">
          <w:pPr>
            <w:pStyle w:val="B838625008404D5ABB4A8133843216A8"/>
          </w:pPr>
          <w:r w:rsidRPr="00CF1A49">
            <w:t>Skills</w:t>
          </w:r>
        </w:p>
      </w:docPartBody>
    </w:docPart>
    <w:docPart>
      <w:docPartPr>
        <w:name w:val="F1F2D716F2DE42B988FB5B6F58C21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3E76C-7CFE-4214-81E3-6780050F4750}"/>
      </w:docPartPr>
      <w:docPartBody>
        <w:p w:rsidR="008F5569" w:rsidRDefault="00000000">
          <w:pPr>
            <w:pStyle w:val="F1F2D716F2DE42B988FB5B6F58C21BEA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69"/>
    <w:rsid w:val="001A1359"/>
    <w:rsid w:val="008F5569"/>
    <w:rsid w:val="0090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C47493F851C4FF2BF6B6A21C56D9451">
    <w:name w:val="EC47493F851C4FF2BF6B6A21C56D9451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A2D265AA9B5429B99AEBEA00AD356E6">
    <w:name w:val="DA2D265AA9B5429B99AEBEA00AD356E6"/>
  </w:style>
  <w:style w:type="paragraph" w:customStyle="1" w:styleId="B838625008404D5ABB4A8133843216A8">
    <w:name w:val="B838625008404D5ABB4A8133843216A8"/>
  </w:style>
  <w:style w:type="paragraph" w:customStyle="1" w:styleId="F1F2D716F2DE42B988FB5B6F58C21BEA">
    <w:name w:val="F1F2D716F2DE42B988FB5B6F58C21BEA"/>
  </w:style>
  <w:style w:type="paragraph" w:customStyle="1" w:styleId="34178CF622564E9E8E6DA930FC35023A">
    <w:name w:val="34178CF622564E9E8E6DA930FC3502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83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Timmy Adekoya</dc:creator>
  <cp:keywords/>
  <dc:description/>
  <cp:lastModifiedBy>Akinfolajimi Makinwa</cp:lastModifiedBy>
  <cp:revision>12</cp:revision>
  <cp:lastPrinted>2026-09-18T09:48:00Z</cp:lastPrinted>
  <dcterms:created xsi:type="dcterms:W3CDTF">2026-09-18T09:18:00Z</dcterms:created>
  <dcterms:modified xsi:type="dcterms:W3CDTF">2026-09-23T08:23:00Z</dcterms:modified>
  <cp:category/>
</cp:coreProperties>
</file>